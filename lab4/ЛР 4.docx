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EA41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3921642E" w14:textId="77777777" w:rsidR="002114D4" w:rsidRDefault="002114D4" w:rsidP="002114D4">
      <w:pPr>
        <w:spacing w:after="23" w:line="259" w:lineRule="auto"/>
      </w:pPr>
    </w:p>
    <w:p w14:paraId="510D1BC3" w14:textId="77777777" w:rsidR="002114D4" w:rsidRDefault="002114D4" w:rsidP="002114D4">
      <w:pPr>
        <w:spacing w:after="23" w:line="259" w:lineRule="auto"/>
      </w:pPr>
    </w:p>
    <w:p w14:paraId="7EEEDEFA" w14:textId="77777777" w:rsidR="002114D4" w:rsidRDefault="002114D4" w:rsidP="002114D4">
      <w:pPr>
        <w:spacing w:after="23" w:line="259" w:lineRule="auto"/>
      </w:pPr>
    </w:p>
    <w:p w14:paraId="2CED268A" w14:textId="77777777" w:rsidR="002114D4" w:rsidRPr="0069647E" w:rsidRDefault="002114D4" w:rsidP="002114D4">
      <w:pPr>
        <w:spacing w:after="23" w:line="259" w:lineRule="auto"/>
      </w:pPr>
    </w:p>
    <w:p w14:paraId="20EC5094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24DC0C7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8D61A40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8B9E2D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E411B6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2C5974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148B270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CF26F5E" w14:textId="3B2C4F8B" w:rsidR="002114D4" w:rsidRPr="009F6491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833EE0">
        <w:rPr>
          <w:sz w:val="36"/>
        </w:rPr>
        <w:t>4</w:t>
      </w:r>
    </w:p>
    <w:p w14:paraId="3BA74C94" w14:textId="77777777"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624D3C">
        <w:rPr>
          <w:sz w:val="36"/>
        </w:rPr>
        <w:t>функциональное и логическое программирование</w:t>
      </w:r>
    </w:p>
    <w:p w14:paraId="1C31A508" w14:textId="77777777" w:rsidR="002114D4" w:rsidRDefault="002114D4" w:rsidP="002114D4">
      <w:pPr>
        <w:spacing w:after="0" w:line="259" w:lineRule="auto"/>
        <w:jc w:val="center"/>
      </w:pPr>
    </w:p>
    <w:p w14:paraId="3794E086" w14:textId="3656D0B3" w:rsidR="002114D4" w:rsidRPr="009F6491" w:rsidRDefault="002114D4" w:rsidP="002114D4">
      <w:pPr>
        <w:spacing w:after="0" w:line="259" w:lineRule="auto"/>
        <w:jc w:val="center"/>
      </w:pPr>
      <w:r>
        <w:t xml:space="preserve"> </w:t>
      </w:r>
      <w:r w:rsidR="00833EE0">
        <w:t>Рекурсия</w:t>
      </w:r>
    </w:p>
    <w:p w14:paraId="65764C7E" w14:textId="77777777" w:rsidR="002114D4" w:rsidRPr="0000508D" w:rsidRDefault="002114D4" w:rsidP="002114D4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</w:p>
    <w:p w14:paraId="0661797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47E3940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96736B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7AB355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E2943A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0157F1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3B86C6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523218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FCA206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84A83AF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3DAAB01C" w14:textId="77777777"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5832EC5A" w14:textId="77777777" w:rsidR="002114D4" w:rsidRPr="0069647E" w:rsidRDefault="002114D4" w:rsidP="003E56F1">
      <w:pPr>
        <w:ind w:left="5330"/>
      </w:pPr>
      <w:r w:rsidRPr="0069647E">
        <w:t xml:space="preserve">Проверил: </w:t>
      </w:r>
      <w:r w:rsidR="003E56F1">
        <w:t xml:space="preserve">доцент </w:t>
      </w:r>
      <w:r w:rsidR="00624D3C">
        <w:t>Обломов И.А.</w:t>
      </w:r>
    </w:p>
    <w:p w14:paraId="34A20BC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7AB2F1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D3A054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5E96E0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72ED85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B2E344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69799B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0F12E9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F943AC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49FD6C9" w14:textId="7777777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14:paraId="72FFB0F0" w14:textId="77777777" w:rsidR="002114D4" w:rsidRPr="005126C4" w:rsidRDefault="00E64B65" w:rsidP="005126C4">
      <w:pPr>
        <w:jc w:val="center"/>
        <w:rPr>
          <w:rStyle w:val="ac"/>
        </w:rPr>
      </w:pPr>
      <w:r>
        <w:rPr>
          <w:rStyle w:val="ac"/>
        </w:rPr>
        <w:lastRenderedPageBreak/>
        <w:t>Краткие теоретические сведения</w:t>
      </w:r>
    </w:p>
    <w:p w14:paraId="35C4E3C8" w14:textId="6F775A30" w:rsidR="004708F2" w:rsidRDefault="00833EE0" w:rsidP="00833EE0">
      <w:pPr>
        <w:spacing w:after="0"/>
        <w:jc w:val="left"/>
      </w:pPr>
      <w:r w:rsidRPr="00833EE0">
        <w:t xml:space="preserve">Любое определение, которое описывается в терминах самого себя, называется рекурсивным. Рекурсия – один из </w:t>
      </w:r>
      <w:r w:rsidRPr="00833EE0">
        <w:t>приёмов</w:t>
      </w:r>
      <w:r w:rsidRPr="00833EE0">
        <w:t>, который встречается практически во всех видах программирования. В декларативных языках рекурсия играет доминирующую роль. С одной стороны</w:t>
      </w:r>
      <w:r>
        <w:t xml:space="preserve">, </w:t>
      </w:r>
      <w:r w:rsidRPr="00833EE0">
        <w:t>это связано с рекурсивной внутренней структурой декларативных языков. С другой – в нечисловом программировании часто используются структуры, рекурсивные по своей природе, например, списки, деревья, графы.</w:t>
      </w:r>
    </w:p>
    <w:p w14:paraId="093E3B2B" w14:textId="77777777" w:rsidR="00833EE0" w:rsidRDefault="00833EE0" w:rsidP="00833EE0">
      <w:pPr>
        <w:spacing w:after="0"/>
        <w:jc w:val="left"/>
      </w:pPr>
      <w:r>
        <w:t>Наиболее подходящей рекурсивной структурой являются списки. Список представляется либо пустым списком – [], либо, если он не пустой, структурой, состоящей из головы(head) и хвоста(tail). Причем в качестве головы может выступать любой объект Пролога, а в качестве хвоста – обязательно список. Подобное определение обязывает список быть рекурсивной структурой, поскольку его хвост сам по себе является списком.</w:t>
      </w:r>
    </w:p>
    <w:p w14:paraId="3370839D" w14:textId="77777777" w:rsidR="00833EE0" w:rsidRDefault="00833EE0" w:rsidP="00833EE0">
      <w:pPr>
        <w:spacing w:after="0"/>
        <w:jc w:val="left"/>
      </w:pPr>
      <w:r>
        <w:t>В терминах Пролога список определяется достаточно просто:</w:t>
      </w:r>
    </w:p>
    <w:p w14:paraId="7E75F134" w14:textId="77777777" w:rsidR="00833EE0" w:rsidRPr="00833EE0" w:rsidRDefault="00833EE0" w:rsidP="00833EE0">
      <w:pPr>
        <w:spacing w:after="0"/>
        <w:jc w:val="left"/>
        <w:rPr>
          <w:lang w:val="en-US"/>
        </w:rPr>
      </w:pPr>
      <w:r w:rsidRPr="00833EE0">
        <w:rPr>
          <w:lang w:val="en-US"/>
        </w:rPr>
        <w:t>list([]).</w:t>
      </w:r>
    </w:p>
    <w:p w14:paraId="0DB3498F" w14:textId="77777777" w:rsidR="00833EE0" w:rsidRPr="00833EE0" w:rsidRDefault="00833EE0" w:rsidP="00833EE0">
      <w:pPr>
        <w:spacing w:after="0"/>
        <w:jc w:val="left"/>
        <w:rPr>
          <w:lang w:val="en-US"/>
        </w:rPr>
      </w:pPr>
      <w:r w:rsidRPr="00833EE0">
        <w:rPr>
          <w:lang w:val="en-US"/>
        </w:rPr>
        <w:t>list([H|T]):- list(T).</w:t>
      </w:r>
    </w:p>
    <w:p w14:paraId="36005DBF" w14:textId="3219BB8E" w:rsidR="00833EE0" w:rsidRDefault="00833EE0" w:rsidP="00833EE0">
      <w:pPr>
        <w:spacing w:after="0"/>
        <w:jc w:val="left"/>
      </w:pPr>
      <w:r>
        <w:t>Здесь первое предложение определяет граничное условие или условие выхода из рекурсии, в случае если список пустой.</w:t>
      </w:r>
    </w:p>
    <w:p w14:paraId="3FDEC341" w14:textId="77777777" w:rsidR="00833EE0" w:rsidRDefault="00833EE0" w:rsidP="00833EE0">
      <w:pPr>
        <w:spacing w:after="0"/>
        <w:jc w:val="left"/>
      </w:pPr>
      <w:r>
        <w:t>Этот предикат можно отнести к типовым предикатам, позволяющим, определить к какому типу относится объект, в данном случае – к спискам.</w:t>
      </w:r>
    </w:p>
    <w:p w14:paraId="5FF57186" w14:textId="0FE91D90" w:rsidR="00833EE0" w:rsidRDefault="00833EE0" w:rsidP="00833EE0">
      <w:pPr>
        <w:spacing w:after="0"/>
        <w:jc w:val="left"/>
      </w:pPr>
      <w:r>
        <w:t xml:space="preserve">Другая рекурсивная структура – двоичные деревья, которые представляются элементом, принадлежащим корню дерева, а также левым и правым поддеревьями. </w:t>
      </w:r>
      <w:r>
        <w:t>Причём</w:t>
      </w:r>
      <w:r>
        <w:t xml:space="preserve"> и левое, и правое поддеревья в свою очередь являются деревьями. Граничный случай – пустое дерево, обозначаемое как void. Пример определения двоичного дерева следующий:</w:t>
      </w:r>
    </w:p>
    <w:p w14:paraId="66110482" w14:textId="77777777" w:rsidR="00833EE0" w:rsidRPr="00833EE0" w:rsidRDefault="00833EE0" w:rsidP="00833EE0">
      <w:pPr>
        <w:spacing w:after="0"/>
        <w:jc w:val="left"/>
        <w:rPr>
          <w:lang w:val="en-US"/>
        </w:rPr>
      </w:pPr>
      <w:r w:rsidRPr="00833EE0">
        <w:rPr>
          <w:lang w:val="en-US"/>
        </w:rPr>
        <w:t>binary_tree(_,_,_).</w:t>
      </w:r>
    </w:p>
    <w:p w14:paraId="35E6DF78" w14:textId="77777777" w:rsidR="00833EE0" w:rsidRPr="00833EE0" w:rsidRDefault="00833EE0" w:rsidP="00833EE0">
      <w:pPr>
        <w:spacing w:after="0"/>
        <w:jc w:val="left"/>
        <w:rPr>
          <w:lang w:val="en-US"/>
        </w:rPr>
      </w:pPr>
      <w:r w:rsidRPr="00833EE0">
        <w:rPr>
          <w:lang w:val="en-US"/>
        </w:rPr>
        <w:t>binary_tree(Element,Left,Rigth):-binary_tree(Left),binary_tree(Rigth).</w:t>
      </w:r>
    </w:p>
    <w:p w14:paraId="61BA569F" w14:textId="7517DC2D" w:rsidR="00833EE0" w:rsidRPr="00E929C1" w:rsidRDefault="00833EE0" w:rsidP="00833EE0">
      <w:pPr>
        <w:spacing w:after="0"/>
        <w:jc w:val="left"/>
      </w:pPr>
      <w:r>
        <w:t>В отличие от списка для двоичного дерева характерна двойная рекурсия, то есть рекурсия по левому и правому поддеревьям. Это хорошо видно из второго предложения. Следует отметить, что эта программа уже не минимально рекурсивная.</w:t>
      </w:r>
    </w:p>
    <w:p w14:paraId="5D633CD5" w14:textId="77777777" w:rsidR="003E56F1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14:paraId="432194AA" w14:textId="3A82760C" w:rsidR="009918C9" w:rsidRDefault="00833EE0" w:rsidP="00624D3C">
      <w:r w:rsidRPr="00833EE0">
        <w:t>Из списка целых чисел A1,A2,A3…AN исключить все элементы, совпадающие со значением [(A_max+A_min+A_cp)/3]</w:t>
      </w:r>
      <w:r>
        <w:t>.</w:t>
      </w:r>
    </w:p>
    <w:p w14:paraId="7A511D10" w14:textId="77777777" w:rsidR="005126C4" w:rsidRPr="00833EE0" w:rsidRDefault="00E929C1" w:rsidP="00624D3C">
      <w:pPr>
        <w:keepNext/>
        <w:jc w:val="center"/>
        <w:rPr>
          <w:rStyle w:val="ac"/>
        </w:rPr>
      </w:pPr>
      <w:r>
        <w:rPr>
          <w:rStyle w:val="ac"/>
        </w:rPr>
        <w:t>Текст</w:t>
      </w:r>
      <w:r w:rsidR="005126C4" w:rsidRPr="00833EE0">
        <w:rPr>
          <w:rStyle w:val="ac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14:paraId="0147A5F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max([], -1e1000).</w:t>
      </w:r>
    </w:p>
    <w:p w14:paraId="34B6D74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max([LstHead | LstTail], Result) :-</w:t>
      </w:r>
    </w:p>
    <w:p w14:paraId="656CF9B5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max(LstTail, PrevResult),</w:t>
      </w:r>
    </w:p>
    <w:p w14:paraId="20B48E5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max(LstHead, PrevResult).</w:t>
      </w:r>
    </w:p>
    <w:p w14:paraId="49C4E829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20B36DA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min([], 1e1000).</w:t>
      </w:r>
    </w:p>
    <w:p w14:paraId="2344076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lastRenderedPageBreak/>
        <w:t>min([LstHead | LstTail], Result) :-</w:t>
      </w:r>
    </w:p>
    <w:p w14:paraId="03DC31AB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min(LstTail, PrevResult),</w:t>
      </w:r>
    </w:p>
    <w:p w14:paraId="316A1249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min(LstHead, PrevResult).</w:t>
      </w:r>
    </w:p>
    <w:p w14:paraId="4D4C57F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4D718E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sum([], 0).</w:t>
      </w:r>
    </w:p>
    <w:p w14:paraId="4AE28FDC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sum([LstHead | LstTail], Result) :-</w:t>
      </w:r>
    </w:p>
    <w:p w14:paraId="70B5CB21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sum(LstTail, PrevResult),</w:t>
      </w:r>
    </w:p>
    <w:p w14:paraId="093E9386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PrevResult + LstHead.</w:t>
      </w:r>
    </w:p>
    <w:p w14:paraId="40AE29C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484EC8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len([], 0).</w:t>
      </w:r>
    </w:p>
    <w:p w14:paraId="2A725327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len([_ | LstTail], Result) :-</w:t>
      </w:r>
    </w:p>
    <w:p w14:paraId="7EECD8DB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len(LstTail, PrevResult),</w:t>
      </w:r>
    </w:p>
    <w:p w14:paraId="5F4833A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PrevResult + 1.</w:t>
      </w:r>
    </w:p>
    <w:p w14:paraId="6FF295A9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864683C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mean([], 0) :- !.</w:t>
      </w:r>
    </w:p>
    <w:p w14:paraId="4EFF98BE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mean(Lst, Result) :-</w:t>
      </w:r>
    </w:p>
    <w:p w14:paraId="3E938DC9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sum(Lst, Sum), len(Lst, Len),</w:t>
      </w:r>
    </w:p>
    <w:p w14:paraId="3DB32CEA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Sum / Len.</w:t>
      </w:r>
    </w:p>
    <w:p w14:paraId="1DCEDF22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452D1D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findMMM3(Lst, Result) :-</w:t>
      </w:r>
    </w:p>
    <w:p w14:paraId="1848678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max(Lst, Max), min(Lst, Min), mean(Lst, Mean),</w:t>
      </w:r>
    </w:p>
    <w:p w14:paraId="2CB800F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Result is (Max + Min + Mean) / 3.</w:t>
      </w:r>
    </w:p>
    <w:p w14:paraId="2A096DDA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6C81C89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removeMMM3([], []).</w:t>
      </w:r>
    </w:p>
    <w:p w14:paraId="05FB938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removeMMM3([], [], _).</w:t>
      </w:r>
    </w:p>
    <w:p w14:paraId="1F578121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removeMMM3(Lst, Result) :-</w:t>
      </w:r>
    </w:p>
    <w:p w14:paraId="7B0195B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findMMM3(Lst, MMM3), removeMMM3(Lst, Result, MMM3).</w:t>
      </w:r>
    </w:p>
    <w:p w14:paraId="06D99FAB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removeMMM3([LstHead | LstTail], Result, MMM3) :-</w:t>
      </w:r>
    </w:p>
    <w:p w14:paraId="65CF254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LstHead =:= MMM3, removeMMM3(LstTail, Result, MMM3).</w:t>
      </w:r>
    </w:p>
    <w:p w14:paraId="56D623E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removeMMM3([LstHead | LstTail], [LstHead | Result], MMM3) :-</w:t>
      </w:r>
    </w:p>
    <w:p w14:paraId="702C5292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LstHead =\= MMM3, removeMMM3(LstTail, Result, MMM3).</w:t>
      </w:r>
    </w:p>
    <w:p w14:paraId="6F689C5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B4234EF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?- Lst is [1, 2, 3, 4, 5],</w:t>
      </w:r>
    </w:p>
    <w:p w14:paraId="55F5766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removeMMM3(Lst, Result),</w:t>
      </w:r>
    </w:p>
    <w:p w14:paraId="44CB8B55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write(Result), nl.</w:t>
      </w:r>
    </w:p>
    <w:p w14:paraId="4FAD0DC6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CF6533A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?- Lst is [1, 1, 1],</w:t>
      </w:r>
    </w:p>
    <w:p w14:paraId="50E399EE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removeMMM3(Lst, Result),</w:t>
      </w:r>
    </w:p>
    <w:p w14:paraId="469532B3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write(Result), nl.</w:t>
      </w:r>
    </w:p>
    <w:p w14:paraId="64C6E4CD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447C44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>?- Lst is [1, 2, 3, 4, 5, 6],</w:t>
      </w:r>
    </w:p>
    <w:p w14:paraId="076016D8" w14:textId="77777777" w:rsidR="00833EE0" w:rsidRPr="00833EE0" w:rsidRDefault="00833EE0" w:rsidP="00833EE0">
      <w:pPr>
        <w:spacing w:after="0"/>
        <w:rPr>
          <w:rFonts w:ascii="Consolas" w:hAnsi="Consolas"/>
          <w:sz w:val="20"/>
          <w:szCs w:val="20"/>
          <w:lang w:val="en-US"/>
        </w:rPr>
      </w:pPr>
      <w:r w:rsidRPr="00833EE0">
        <w:rPr>
          <w:rFonts w:ascii="Consolas" w:hAnsi="Consolas"/>
          <w:sz w:val="20"/>
          <w:szCs w:val="20"/>
          <w:lang w:val="en-US"/>
        </w:rPr>
        <w:tab/>
        <w:t>removeMMM3(Lst, Result),</w:t>
      </w:r>
    </w:p>
    <w:p w14:paraId="33368E06" w14:textId="0C5923A7" w:rsidR="00B306D5" w:rsidRPr="00833EE0" w:rsidRDefault="00833EE0" w:rsidP="00833EE0">
      <w:pPr>
        <w:spacing w:after="0"/>
        <w:rPr>
          <w:rFonts w:ascii="Consolas" w:hAnsi="Consolas"/>
          <w:sz w:val="20"/>
          <w:szCs w:val="20"/>
        </w:rPr>
      </w:pPr>
      <w:r w:rsidRPr="00833EE0">
        <w:rPr>
          <w:rFonts w:ascii="Consolas" w:hAnsi="Consolas"/>
          <w:sz w:val="20"/>
          <w:szCs w:val="20"/>
          <w:lang w:val="en-US"/>
        </w:rPr>
        <w:tab/>
      </w:r>
      <w:r w:rsidRPr="00833EE0">
        <w:rPr>
          <w:rFonts w:ascii="Consolas" w:hAnsi="Consolas"/>
          <w:sz w:val="20"/>
          <w:szCs w:val="20"/>
        </w:rPr>
        <w:t>write(Result), nl.</w:t>
      </w:r>
    </w:p>
    <w:p w14:paraId="4EF348D5" w14:textId="77777777" w:rsidR="003E56F1" w:rsidRPr="00E64B65" w:rsidRDefault="00E929C1" w:rsidP="006067BD">
      <w:pPr>
        <w:spacing w:after="0"/>
        <w:jc w:val="center"/>
        <w:rPr>
          <w:rStyle w:val="ac"/>
        </w:rPr>
      </w:pPr>
      <w:r>
        <w:rPr>
          <w:rStyle w:val="ac"/>
        </w:rPr>
        <w:t>Вывод</w:t>
      </w:r>
    </w:p>
    <w:p w14:paraId="663DE63F" w14:textId="7B389DEA" w:rsidR="003E56F1" w:rsidRPr="00E929C1" w:rsidRDefault="00B306D5" w:rsidP="002114D4">
      <w:r>
        <w:t>Изучен</w:t>
      </w:r>
      <w:r w:rsidR="00833EE0">
        <w:t>а</w:t>
      </w:r>
      <w:r>
        <w:t xml:space="preserve"> </w:t>
      </w:r>
      <w:r w:rsidR="00833EE0">
        <w:t xml:space="preserve">рекурсия </w:t>
      </w:r>
      <w:r w:rsidR="009F6491">
        <w:t>в языке</w:t>
      </w:r>
      <w:r>
        <w:t xml:space="preserve"> </w:t>
      </w:r>
      <w:r>
        <w:rPr>
          <w:lang w:val="en-US"/>
        </w:rPr>
        <w:t>Prolog</w:t>
      </w:r>
      <w:r>
        <w:t>.</w:t>
      </w:r>
    </w:p>
    <w:sectPr w:rsidR="003E56F1" w:rsidRPr="00E929C1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86"/>
    <w:multiLevelType w:val="hybridMultilevel"/>
    <w:tmpl w:val="7D8E192C"/>
    <w:lvl w:ilvl="0" w:tplc="9560FD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76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6F1"/>
    <w:rsid w:val="0000508D"/>
    <w:rsid w:val="00036731"/>
    <w:rsid w:val="00192294"/>
    <w:rsid w:val="001B0E43"/>
    <w:rsid w:val="002114D4"/>
    <w:rsid w:val="00327882"/>
    <w:rsid w:val="003E56F1"/>
    <w:rsid w:val="00441D0F"/>
    <w:rsid w:val="004708F2"/>
    <w:rsid w:val="004C40CD"/>
    <w:rsid w:val="005126C4"/>
    <w:rsid w:val="006067BD"/>
    <w:rsid w:val="00624D3C"/>
    <w:rsid w:val="00631FB6"/>
    <w:rsid w:val="00780F82"/>
    <w:rsid w:val="00833EE0"/>
    <w:rsid w:val="008A2BAB"/>
    <w:rsid w:val="00917205"/>
    <w:rsid w:val="009562D3"/>
    <w:rsid w:val="00970ACD"/>
    <w:rsid w:val="009918C9"/>
    <w:rsid w:val="009B313F"/>
    <w:rsid w:val="009F6491"/>
    <w:rsid w:val="009F74B1"/>
    <w:rsid w:val="00A30588"/>
    <w:rsid w:val="00B15FCD"/>
    <w:rsid w:val="00B306D5"/>
    <w:rsid w:val="00BB116A"/>
    <w:rsid w:val="00C53A84"/>
    <w:rsid w:val="00DA39ED"/>
    <w:rsid w:val="00E64B65"/>
    <w:rsid w:val="00E929C1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441A"/>
  <w15:docId w15:val="{AE975056-BBE5-4D2E-989F-AFAA16F7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6D5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39"/>
    <w:rsid w:val="009F7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9F74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94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11</cp:revision>
  <dcterms:created xsi:type="dcterms:W3CDTF">2025-09-16T20:26:00Z</dcterms:created>
  <dcterms:modified xsi:type="dcterms:W3CDTF">2025-11-17T04:16:00Z</dcterms:modified>
</cp:coreProperties>
</file>